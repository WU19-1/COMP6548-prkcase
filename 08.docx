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26096B1" w:rsidR="00811C48" w:rsidRPr="001E7ABE" w:rsidRDefault="00811C48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Practicum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7B2657F2" w:rsidR="00321362" w:rsidRPr="00B67595" w:rsidRDefault="00D91703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D91703">
              <w:rPr>
                <w:rFonts w:ascii="Arial Narrow" w:hAnsi="Arial Narrow" w:cs="Tahoma"/>
                <w:sz w:val="36"/>
              </w:rPr>
              <w:t>COMP6548</w:t>
            </w:r>
          </w:p>
          <w:p w14:paraId="36656A16" w14:textId="57104A25" w:rsidR="00235C36" w:rsidRPr="00876A58" w:rsidRDefault="009848CF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9848CF">
              <w:rPr>
                <w:rFonts w:ascii="Arial Narrow" w:hAnsi="Arial Narrow" w:cs="Tahoma"/>
                <w:sz w:val="36"/>
              </w:rPr>
              <w:t>Programming for Penetration Testing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5AD8DB2D" w:rsidR="00F80742" w:rsidRPr="00DF718C" w:rsidRDefault="006E5435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Cyber Security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77777777" w:rsidR="000732DF" w:rsidRPr="0036420F" w:rsidRDefault="000732DF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36420F">
              <w:rPr>
                <w:rFonts w:ascii="Arial" w:hAnsi="Arial" w:cs="Arial"/>
                <w:b/>
                <w:sz w:val="20"/>
              </w:rPr>
              <w:t>&lt;</w:t>
            </w:r>
            <w:r>
              <w:rPr>
                <w:rFonts w:ascii="Arial" w:hAnsi="Arial" w:cs="Arial"/>
                <w:b/>
                <w:sz w:val="20"/>
              </w:rPr>
              <w:t>Case Code</w:t>
            </w:r>
            <w:r w:rsidRPr="0036420F">
              <w:rPr>
                <w:rFonts w:ascii="Arial" w:hAnsi="Arial" w:cs="Arial"/>
                <w:b/>
                <w:sz w:val="20"/>
              </w:rPr>
              <w:t>&gt;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7777777" w:rsidR="00535DA7" w:rsidRPr="00876A58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  <w:lang w:val="id-ID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[Odd/Even/Compact]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0B3AD498" w14:textId="77777777" w:rsidR="002C1B92" w:rsidRDefault="002C1B92" w:rsidP="0028253A">
      <w:pPr>
        <w:pStyle w:val="Heading2"/>
        <w:spacing w:before="0"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Learning Outcomes</w:t>
      </w:r>
    </w:p>
    <w:p w14:paraId="3F4C80F9" w14:textId="29673E8E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Socket Network Program for Penetration Testing</w:t>
      </w:r>
    </w:p>
    <w:p w14:paraId="74FCB6BB" w14:textId="77777777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Web Vulnerability with Programming</w:t>
      </w:r>
    </w:p>
    <w:p w14:paraId="7C69654F" w14:textId="4BF7F578" w:rsidR="00955016" w:rsidRPr="00443A6D" w:rsidRDefault="00402495" w:rsidP="00443A6D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Additional tools for Penetration Testing</w:t>
      </w:r>
    </w:p>
    <w:p w14:paraId="5B0BED00" w14:textId="46FE3B31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Topic</w:t>
      </w:r>
    </w:p>
    <w:p w14:paraId="73900A37" w14:textId="70C83389" w:rsidR="002C1B92" w:rsidRPr="00FF60A6" w:rsidRDefault="00B06888" w:rsidP="0028253A">
      <w:pPr>
        <w:pStyle w:val="ListParagraph"/>
        <w:numPr>
          <w:ilvl w:val="0"/>
          <w:numId w:val="13"/>
        </w:numPr>
        <w:spacing w:line="360" w:lineRule="auto"/>
      </w:pPr>
      <w:r w:rsidRPr="00B06888">
        <w:t>Web Recon and Enumeration</w:t>
      </w:r>
    </w:p>
    <w:p w14:paraId="77E4CB6D" w14:textId="77777777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Subtopics</w:t>
      </w:r>
    </w:p>
    <w:p w14:paraId="24D3E212" w14:textId="6CD07CD7" w:rsidR="00EC41A7" w:rsidRDefault="00EC41A7" w:rsidP="00EC41A7">
      <w:pPr>
        <w:numPr>
          <w:ilvl w:val="0"/>
          <w:numId w:val="14"/>
        </w:numPr>
        <w:suppressAutoHyphens/>
        <w:spacing w:line="360" w:lineRule="auto"/>
        <w:jc w:val="both"/>
      </w:pPr>
      <w:r>
        <w:t>Slow Loris DoS Attack</w:t>
      </w:r>
    </w:p>
    <w:p w14:paraId="33257DD8" w14:textId="79A0B1DA" w:rsidR="00E17F55" w:rsidRDefault="00E17F55" w:rsidP="00E17F55">
      <w:pPr>
        <w:numPr>
          <w:ilvl w:val="0"/>
          <w:numId w:val="14"/>
        </w:numPr>
        <w:suppressAutoHyphens/>
        <w:spacing w:line="360" w:lineRule="auto"/>
        <w:jc w:val="both"/>
      </w:pPr>
      <w:r>
        <w:t xml:space="preserve">HTTP Request and Response using </w:t>
      </w:r>
      <w:r w:rsidR="00C27B08">
        <w:t>Python.</w:t>
      </w:r>
    </w:p>
    <w:p w14:paraId="40598536" w14:textId="23C8024A" w:rsidR="00E17F55" w:rsidRDefault="00E17F55" w:rsidP="00E17F55">
      <w:pPr>
        <w:numPr>
          <w:ilvl w:val="0"/>
          <w:numId w:val="14"/>
        </w:numPr>
        <w:suppressAutoHyphens/>
        <w:spacing w:line="360" w:lineRule="auto"/>
        <w:jc w:val="both"/>
      </w:pPr>
      <w:r>
        <w:t>Brute-Forcing Directory and File Location</w:t>
      </w:r>
      <w:r w:rsidR="003E30C1">
        <w:t>.</w:t>
      </w:r>
    </w:p>
    <w:p w14:paraId="5175C43E" w14:textId="2CAB855A" w:rsidR="0015105A" w:rsidRDefault="00E17F55" w:rsidP="00A67CD4">
      <w:pPr>
        <w:numPr>
          <w:ilvl w:val="0"/>
          <w:numId w:val="14"/>
        </w:numPr>
        <w:suppressAutoHyphens/>
        <w:spacing w:line="360" w:lineRule="auto"/>
        <w:jc w:val="both"/>
      </w:pPr>
      <w:r>
        <w:t>Generate and Read Directory &amp; Filename Wordlist with Python</w:t>
      </w:r>
      <w:r w:rsidR="00776FAE">
        <w:t>.</w:t>
      </w:r>
    </w:p>
    <w:p w14:paraId="40E8EC3E" w14:textId="0DA61E05" w:rsidR="002C1B92" w:rsidRDefault="002C1B92" w:rsidP="0015105A">
      <w:pPr>
        <w:numPr>
          <w:ilvl w:val="0"/>
          <w:numId w:val="14"/>
        </w:numPr>
        <w:suppressAutoHyphens/>
        <w:spacing w:line="360" w:lineRule="auto"/>
        <w:jc w:val="both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5780AD8" w14:textId="0C8E0F2D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16D13FD1" w14:textId="6A43678A" w:rsidR="00BC6DE8" w:rsidRPr="005B3E9D" w:rsidRDefault="00B16C54" w:rsidP="00932241">
      <w:pPr>
        <w:spacing w:after="240"/>
        <w:jc w:val="center"/>
        <w:rPr>
          <w:b/>
          <w:bCs/>
        </w:rPr>
      </w:pPr>
      <w:r w:rsidRPr="005B3E9D">
        <w:rPr>
          <w:b/>
          <w:bCs/>
        </w:rPr>
        <w:t>DoSer and DirBuster</w:t>
      </w:r>
    </w:p>
    <w:p w14:paraId="2CA2DD3B" w14:textId="37302A11" w:rsidR="00B16C54" w:rsidRDefault="00F92E8B" w:rsidP="00932241">
      <w:pPr>
        <w:spacing w:after="240"/>
      </w:pPr>
      <w:r>
        <w:t xml:space="preserve">Miracle Foundation, one of the charity organization wants you to test their website, </w:t>
      </w:r>
      <w:r w:rsidR="003B5516">
        <w:t xml:space="preserve">there are two things that you need to do, they are: </w:t>
      </w:r>
    </w:p>
    <w:p w14:paraId="3B07D982" w14:textId="1AE4CBB7" w:rsidR="003B5516" w:rsidRDefault="00F92377" w:rsidP="000F7425">
      <w:pPr>
        <w:pStyle w:val="ListParagraph"/>
        <w:numPr>
          <w:ilvl w:val="0"/>
          <w:numId w:val="15"/>
        </w:numPr>
        <w:spacing w:after="240" w:line="276" w:lineRule="auto"/>
      </w:pPr>
      <w:r>
        <w:t>Slow Loris Denial of Service attack.</w:t>
      </w:r>
    </w:p>
    <w:p w14:paraId="0EDE1287" w14:textId="05AF5C1B" w:rsidR="002F5B22" w:rsidRDefault="009542F2" w:rsidP="00562102">
      <w:pPr>
        <w:pStyle w:val="ListParagraph"/>
        <w:spacing w:after="240"/>
      </w:pPr>
      <w:r>
        <w:t xml:space="preserve">Slow Loris DoS attack </w:t>
      </w:r>
      <w:r w:rsidR="00A7462A">
        <w:t xml:space="preserve">is an attack on OSI Layer number 7 (Application Layer) specifically on the HTTP </w:t>
      </w:r>
      <w:r w:rsidR="00243149">
        <w:t>Protocol.</w:t>
      </w:r>
      <w:r w:rsidR="000636E1">
        <w:t xml:space="preserve"> </w:t>
      </w:r>
      <w:r w:rsidR="00417D04">
        <w:t xml:space="preserve">The HTTP Protocol consists of </w:t>
      </w:r>
      <w:r w:rsidR="00A72C23">
        <w:t>Request Line</w:t>
      </w:r>
      <w:r w:rsidR="00467EA5">
        <w:t xml:space="preserve">, </w:t>
      </w:r>
      <w:r w:rsidR="00761501">
        <w:t>Request Header</w:t>
      </w:r>
      <w:r w:rsidR="005E1081">
        <w:t xml:space="preserve"> and Message Body. </w:t>
      </w:r>
      <w:r w:rsidR="002F5B22">
        <w:t>Every header</w:t>
      </w:r>
      <w:r w:rsidR="00902A85">
        <w:t xml:space="preserve"> </w:t>
      </w:r>
      <w:r w:rsidR="002F5B22">
        <w:t xml:space="preserve">will always have </w:t>
      </w:r>
      <w:r w:rsidR="009E5EF8">
        <w:t>CRLF</w:t>
      </w:r>
      <w:r w:rsidR="00D11CBE">
        <w:t xml:space="preserve"> </w:t>
      </w:r>
      <w:r w:rsidR="00DA0991">
        <w:t xml:space="preserve">or Carriage Return Line Feed </w:t>
      </w:r>
      <w:r w:rsidR="00D11CBE">
        <w:t>(“\r\n”)</w:t>
      </w:r>
      <w:r w:rsidR="009E5BA8">
        <w:t xml:space="preserve"> and after that </w:t>
      </w:r>
      <w:r w:rsidR="0038694C">
        <w:t xml:space="preserve">after every header </w:t>
      </w:r>
      <w:r w:rsidR="003F2455">
        <w:t>has been sent to the server / the endpoint</w:t>
      </w:r>
      <w:r w:rsidR="003F6108">
        <w:t xml:space="preserve"> the request will send another CRLF </w:t>
      </w:r>
      <w:r w:rsidR="00FF4F76">
        <w:t xml:space="preserve">as a </w:t>
      </w:r>
      <w:r w:rsidR="0095679C">
        <w:t xml:space="preserve">sign that from this point onward, </w:t>
      </w:r>
      <w:r w:rsidR="00FE5393">
        <w:t xml:space="preserve">the request will send the message body </w:t>
      </w:r>
      <w:r w:rsidR="002C1CE1">
        <w:t>if there is any.</w:t>
      </w:r>
    </w:p>
    <w:p w14:paraId="336D248B" w14:textId="4F2F456C" w:rsidR="00A029FA" w:rsidRDefault="003F636D" w:rsidP="00562102">
      <w:pPr>
        <w:pStyle w:val="ListParagraph"/>
        <w:spacing w:after="240"/>
      </w:pPr>
      <w:r>
        <w:t>So,</w:t>
      </w:r>
      <w:r w:rsidR="004C60F5">
        <w:t xml:space="preserve"> the question is what if the one CRLF in the end never sent in the first place</w:t>
      </w:r>
      <w:r w:rsidR="00812EF8">
        <w:t>? What happened if we keep sending those Headers</w:t>
      </w:r>
      <w:r w:rsidR="00E32172">
        <w:t xml:space="preserve"> </w:t>
      </w:r>
      <w:r w:rsidR="004A367D">
        <w:t xml:space="preserve">with CRLF but never </w:t>
      </w:r>
      <w:r w:rsidR="00220EC8">
        <w:t>send that one CRLF to end the request headers?</w:t>
      </w:r>
      <w:r w:rsidR="00F465D8">
        <w:t xml:space="preserve"> </w:t>
      </w:r>
      <w:r w:rsidR="008446B4">
        <w:t xml:space="preserve">The server will </w:t>
      </w:r>
      <w:r w:rsidR="007909BE">
        <w:t xml:space="preserve">keep waiting </w:t>
      </w:r>
      <w:r w:rsidR="000C010B">
        <w:t>and keep receiving</w:t>
      </w:r>
      <w:r w:rsidR="00BA699A">
        <w:t xml:space="preserve"> </w:t>
      </w:r>
      <w:r w:rsidR="00B1667D">
        <w:t>headers that means nothing</w:t>
      </w:r>
      <w:r w:rsidR="001416BE">
        <w:t xml:space="preserve"> </w:t>
      </w:r>
      <w:r w:rsidR="00C77038">
        <w:t xml:space="preserve">and the other users that wants to access </w:t>
      </w:r>
      <w:r w:rsidR="001435D0">
        <w:t xml:space="preserve">might have to wait </w:t>
      </w:r>
      <w:r w:rsidR="00385E1D">
        <w:t>for the request to be handled by the server / the endpoint</w:t>
      </w:r>
      <w:r w:rsidR="002D4577">
        <w:t>.</w:t>
      </w:r>
      <w:r w:rsidR="00101D42">
        <w:t xml:space="preserve"> </w:t>
      </w:r>
      <w:r w:rsidR="00B92D59">
        <w:t xml:space="preserve">Thus, what </w:t>
      </w:r>
      <w:r w:rsidR="006A0051">
        <w:t>we are</w:t>
      </w:r>
      <w:r w:rsidR="00B92D59">
        <w:t xml:space="preserve"> going to do is </w:t>
      </w:r>
      <w:r w:rsidR="002E6E13">
        <w:t xml:space="preserve">to </w:t>
      </w:r>
      <w:r w:rsidR="008974DE">
        <w:t xml:space="preserve">make </w:t>
      </w:r>
      <w:r w:rsidR="005B0910">
        <w:t xml:space="preserve">some </w:t>
      </w:r>
      <w:r w:rsidR="009B1C2C">
        <w:t>“users”</w:t>
      </w:r>
      <w:r w:rsidR="005112BD">
        <w:t xml:space="preserve"> that will send HTTP Request that constantly sending meaningless headers </w:t>
      </w:r>
      <w:r w:rsidR="00010C8D">
        <w:t>to the web server.</w:t>
      </w:r>
    </w:p>
    <w:p w14:paraId="40EAD5B8" w14:textId="2C207EA0" w:rsidR="00F92377" w:rsidRDefault="00F92377" w:rsidP="00B44A3E">
      <w:pPr>
        <w:pStyle w:val="ListParagraph"/>
        <w:numPr>
          <w:ilvl w:val="0"/>
          <w:numId w:val="15"/>
        </w:numPr>
        <w:spacing w:after="240" w:line="276" w:lineRule="auto"/>
      </w:pPr>
      <w:r>
        <w:t>Directory Listing</w:t>
      </w:r>
      <w:r w:rsidR="005F34FE">
        <w:t xml:space="preserve"> with Dirbuster Technique</w:t>
      </w:r>
      <w:r w:rsidR="003625B3">
        <w:t>.</w:t>
      </w:r>
    </w:p>
    <w:p w14:paraId="232F969D" w14:textId="3D3003E4" w:rsidR="00901B33" w:rsidRDefault="00107234" w:rsidP="00C71BC3">
      <w:pPr>
        <w:pStyle w:val="ListParagraph"/>
        <w:spacing w:after="240"/>
        <w:rPr>
          <w:u w:val="double"/>
        </w:rPr>
      </w:pPr>
      <w:r>
        <w:t>As we all know,</w:t>
      </w:r>
      <w:r w:rsidR="0041536A">
        <w:t xml:space="preserve"> </w:t>
      </w:r>
      <w:r w:rsidR="0041536A" w:rsidRPr="00165DD2">
        <w:t xml:space="preserve">Dirbuster is a tool </w:t>
      </w:r>
      <w:r w:rsidR="00383A66" w:rsidRPr="00165DD2">
        <w:t xml:space="preserve">that is used </w:t>
      </w:r>
      <w:r w:rsidR="003912E7" w:rsidRPr="00165DD2">
        <w:t>for bruteforc</w:t>
      </w:r>
      <w:r w:rsidR="00471CB8">
        <w:t>ing</w:t>
      </w:r>
      <w:r w:rsidR="00406771">
        <w:t xml:space="preserve"> HTTP Requests</w:t>
      </w:r>
      <w:r w:rsidR="008E4E47" w:rsidRPr="00165DD2">
        <w:t xml:space="preserve"> to find </w:t>
      </w:r>
      <w:r w:rsidR="0051041A" w:rsidRPr="00165DD2">
        <w:t>directories and file names on web application / servers.</w:t>
      </w:r>
    </w:p>
    <w:p w14:paraId="49FD4DAE" w14:textId="77777777" w:rsidR="00231789" w:rsidRPr="0041536A" w:rsidRDefault="00231789" w:rsidP="00C71BC3">
      <w:pPr>
        <w:pStyle w:val="ListParagraph"/>
        <w:spacing w:after="240"/>
        <w:rPr>
          <w:u w:val="double"/>
        </w:rPr>
      </w:pPr>
    </w:p>
    <w:p w14:paraId="445CCFB3" w14:textId="40C783B8" w:rsidR="0055069C" w:rsidRDefault="003B67B8" w:rsidP="0055069C">
      <w:pPr>
        <w:spacing w:after="240"/>
      </w:pPr>
      <w:r>
        <w:t>There are some prerequisites that you need to complete, they are:</w:t>
      </w:r>
    </w:p>
    <w:p w14:paraId="4114EF01" w14:textId="060F342B" w:rsidR="003B67B8" w:rsidRDefault="00C82D4B" w:rsidP="00483222">
      <w:pPr>
        <w:pStyle w:val="ListParagraph"/>
        <w:numPr>
          <w:ilvl w:val="0"/>
          <w:numId w:val="17"/>
        </w:numPr>
        <w:spacing w:after="240"/>
      </w:pPr>
      <w:r>
        <w:t xml:space="preserve">You already have XAMPP installed in your </w:t>
      </w:r>
      <w:r w:rsidR="00962C54">
        <w:t>PC.</w:t>
      </w:r>
    </w:p>
    <w:p w14:paraId="105119F5" w14:textId="23F873FC" w:rsidR="00101DE5" w:rsidRDefault="00E616AD" w:rsidP="00483222">
      <w:pPr>
        <w:pStyle w:val="ListParagraph"/>
        <w:numPr>
          <w:ilvl w:val="0"/>
          <w:numId w:val="17"/>
        </w:numPr>
        <w:spacing w:after="240"/>
      </w:pPr>
      <w:r>
        <w:t xml:space="preserve">You need to </w:t>
      </w:r>
      <w:r w:rsidR="009F2AF6">
        <w:t xml:space="preserve">have python programming language with </w:t>
      </w:r>
      <w:r w:rsidR="00281172" w:rsidRPr="00D72A0F">
        <w:rPr>
          <w:b/>
          <w:bCs/>
        </w:rPr>
        <w:t>socket</w:t>
      </w:r>
      <w:r w:rsidR="00281172">
        <w:t xml:space="preserve"> and </w:t>
      </w:r>
      <w:r w:rsidR="00281172" w:rsidRPr="00D72A0F">
        <w:rPr>
          <w:b/>
          <w:bCs/>
        </w:rPr>
        <w:t>requests</w:t>
      </w:r>
      <w:r w:rsidR="00D72A0F">
        <w:t xml:space="preserve"> </w:t>
      </w:r>
      <w:r w:rsidR="00D72A0F" w:rsidRPr="00D72A0F">
        <w:rPr>
          <w:b/>
          <w:bCs/>
        </w:rPr>
        <w:t>library</w:t>
      </w:r>
      <w:r w:rsidR="00281172">
        <w:t xml:space="preserve"> </w:t>
      </w:r>
      <w:r w:rsidR="007B51AE">
        <w:t>in</w:t>
      </w:r>
      <w:r w:rsidR="00342D3E">
        <w:t>stalled</w:t>
      </w:r>
      <w:r w:rsidR="007B51AE">
        <w:t>.</w:t>
      </w:r>
    </w:p>
    <w:p w14:paraId="76ECA4E8" w14:textId="0ADC2204" w:rsidR="00083C7A" w:rsidRDefault="00932241" w:rsidP="0055069C">
      <w:pPr>
        <w:spacing w:after="240"/>
      </w:pPr>
      <w:r>
        <w:t xml:space="preserve">You need to make 2 </w:t>
      </w:r>
      <w:r w:rsidR="00083C7A">
        <w:t xml:space="preserve">programs using python to complete </w:t>
      </w:r>
      <w:r w:rsidR="00285EFE">
        <w:t>these tasks</w:t>
      </w:r>
      <w:r w:rsidR="00083C7A">
        <w:t>, here are some steps that you need to follow:</w:t>
      </w:r>
    </w:p>
    <w:p w14:paraId="3A11A6EE" w14:textId="5630B7AE" w:rsidR="00587B0A" w:rsidRDefault="00F6506E" w:rsidP="00BE1540">
      <w:pPr>
        <w:pStyle w:val="ListParagraph"/>
        <w:numPr>
          <w:ilvl w:val="0"/>
          <w:numId w:val="18"/>
        </w:numPr>
        <w:spacing w:after="240"/>
      </w:pPr>
      <w:r>
        <w:t xml:space="preserve">There is a folder called </w:t>
      </w:r>
      <w:r w:rsidR="00E37114">
        <w:t>08-</w:t>
      </w:r>
      <w:r w:rsidR="00487D9A">
        <w:t>web</w:t>
      </w:r>
      <w:r w:rsidR="00E37114">
        <w:t xml:space="preserve"> </w:t>
      </w:r>
      <w:r w:rsidR="004C2FD3">
        <w:t xml:space="preserve">in the zip, you need to </w:t>
      </w:r>
      <w:r w:rsidR="008160B1">
        <w:t xml:space="preserve">copy it to your </w:t>
      </w:r>
      <w:r w:rsidR="008160B1" w:rsidRPr="008160B1">
        <w:rPr>
          <w:b/>
          <w:bCs/>
        </w:rPr>
        <w:t>Document Root</w:t>
      </w:r>
      <w:r w:rsidR="008160B1">
        <w:t xml:space="preserve"> folder</w:t>
      </w:r>
      <w:r w:rsidR="00596A4B">
        <w:t xml:space="preserve"> (the default folder is in “C:/xampp/htdocs”).</w:t>
      </w:r>
    </w:p>
    <w:p w14:paraId="60B8891A" w14:textId="4AC9EE7F" w:rsidR="0092281B" w:rsidRDefault="00ED4C3C" w:rsidP="00BE1540">
      <w:pPr>
        <w:pStyle w:val="ListParagraph"/>
        <w:numPr>
          <w:ilvl w:val="0"/>
          <w:numId w:val="18"/>
        </w:numPr>
        <w:spacing w:after="240"/>
      </w:pPr>
      <w:r>
        <w:t>Open XAMPP Control Pan</w:t>
      </w:r>
      <w:r w:rsidR="002E2EA5">
        <w:t>el</w:t>
      </w:r>
      <w:r w:rsidR="008D4C9E">
        <w:t>.</w:t>
      </w:r>
    </w:p>
    <w:p w14:paraId="3FCF629E" w14:textId="75D2F27B" w:rsidR="008D4C9E" w:rsidRDefault="00550A34" w:rsidP="00BE1540">
      <w:pPr>
        <w:pStyle w:val="ListParagraph"/>
        <w:numPr>
          <w:ilvl w:val="0"/>
          <w:numId w:val="18"/>
        </w:numPr>
        <w:spacing w:after="240"/>
      </w:pPr>
      <w:r>
        <w:t xml:space="preserve">Press “Start” button </w:t>
      </w:r>
      <w:r w:rsidR="00C52F02">
        <w:t xml:space="preserve">on </w:t>
      </w:r>
      <w:r w:rsidR="008D751E">
        <w:t>a m</w:t>
      </w:r>
      <w:r w:rsidR="00C52F02">
        <w:t>odule</w:t>
      </w:r>
      <w:r w:rsidR="00CB607E">
        <w:t xml:space="preserve"> called “Apache”.</w:t>
      </w:r>
    </w:p>
    <w:p w14:paraId="38AD3F09" w14:textId="5EF0088B" w:rsidR="00B32036" w:rsidRDefault="00E508D2" w:rsidP="00BE1540">
      <w:pPr>
        <w:pStyle w:val="ListParagraph"/>
        <w:numPr>
          <w:ilvl w:val="0"/>
          <w:numId w:val="18"/>
        </w:numPr>
        <w:spacing w:after="240"/>
      </w:pPr>
      <w:r>
        <w:t>Try opening the website on your browser.</w:t>
      </w:r>
    </w:p>
    <w:p w14:paraId="0F3F77BF" w14:textId="77777777" w:rsidR="00E8297B" w:rsidRDefault="00B01FC1" w:rsidP="00E8297B">
      <w:pPr>
        <w:keepNext/>
        <w:spacing w:after="240"/>
        <w:jc w:val="center"/>
      </w:pPr>
      <w:r w:rsidRPr="00B01FC1">
        <w:rPr>
          <w:noProof/>
        </w:rPr>
        <w:lastRenderedPageBreak/>
        <w:drawing>
          <wp:inline distT="0" distB="0" distL="0" distR="0" wp14:anchorId="1B76329B" wp14:editId="79695535">
            <wp:extent cx="5486400" cy="2864954"/>
            <wp:effectExtent l="19050" t="19050" r="19050" b="1206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4B655" w14:textId="6750E864" w:rsidR="00B01FC1" w:rsidRDefault="00E8297B" w:rsidP="00E8297B">
      <w:pPr>
        <w:pStyle w:val="Caption"/>
        <w:jc w:val="center"/>
        <w:rPr>
          <w:b/>
          <w:bCs/>
          <w:color w:val="000000" w:themeColor="text1"/>
        </w:rPr>
      </w:pPr>
      <w:r w:rsidRPr="003B0E09">
        <w:rPr>
          <w:b/>
          <w:bCs/>
          <w:color w:val="000000" w:themeColor="text1"/>
        </w:rPr>
        <w:t xml:space="preserve">Figure </w:t>
      </w:r>
      <w:r w:rsidRPr="003B0E09">
        <w:rPr>
          <w:b/>
          <w:bCs/>
          <w:color w:val="000000" w:themeColor="text1"/>
        </w:rPr>
        <w:fldChar w:fldCharType="begin"/>
      </w:r>
      <w:r w:rsidRPr="003B0E09">
        <w:rPr>
          <w:b/>
          <w:bCs/>
          <w:color w:val="000000" w:themeColor="text1"/>
        </w:rPr>
        <w:instrText xml:space="preserve"> SEQ Figure \* ARABIC </w:instrText>
      </w:r>
      <w:r w:rsidRPr="003B0E09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1</w:t>
      </w:r>
      <w:r w:rsidRPr="003B0E09">
        <w:rPr>
          <w:b/>
          <w:bCs/>
          <w:color w:val="000000" w:themeColor="text1"/>
        </w:rPr>
        <w:fldChar w:fldCharType="end"/>
      </w:r>
      <w:r w:rsidRPr="003B0E09">
        <w:rPr>
          <w:b/>
          <w:bCs/>
          <w:color w:val="000000" w:themeColor="text1"/>
        </w:rPr>
        <w:t>. The Website</w:t>
      </w:r>
    </w:p>
    <w:p w14:paraId="3185D9A7" w14:textId="75111EE9" w:rsidR="004E2FBB" w:rsidRDefault="00F058A3" w:rsidP="003106A6">
      <w:pPr>
        <w:pStyle w:val="ListParagraph"/>
        <w:numPr>
          <w:ilvl w:val="0"/>
          <w:numId w:val="18"/>
        </w:numPr>
        <w:spacing w:after="240"/>
      </w:pPr>
      <w:r>
        <w:t xml:space="preserve">Try the </w:t>
      </w:r>
      <w:r w:rsidRPr="008F7084">
        <w:rPr>
          <w:b/>
          <w:bCs/>
        </w:rPr>
        <w:t>Slow</w:t>
      </w:r>
      <w:r w:rsidR="00EF6596">
        <w:rPr>
          <w:b/>
          <w:bCs/>
        </w:rPr>
        <w:t xml:space="preserve"> </w:t>
      </w:r>
      <w:r w:rsidRPr="008F7084">
        <w:rPr>
          <w:b/>
          <w:bCs/>
        </w:rPr>
        <w:t>Loris</w:t>
      </w:r>
      <w:r>
        <w:t xml:space="preserve"> </w:t>
      </w:r>
      <w:r w:rsidRPr="00A2267E">
        <w:rPr>
          <w:b/>
          <w:bCs/>
        </w:rPr>
        <w:t>attack</w:t>
      </w:r>
      <w:r>
        <w:t xml:space="preserve"> </w:t>
      </w:r>
      <w:r w:rsidR="00F4554D">
        <w:t xml:space="preserve">with </w:t>
      </w:r>
      <w:r w:rsidR="00F4554D" w:rsidRPr="00E5784A">
        <w:rPr>
          <w:b/>
          <w:bCs/>
        </w:rPr>
        <w:t>python socket library</w:t>
      </w:r>
      <w:r w:rsidR="00F4554D">
        <w:t>.</w:t>
      </w:r>
      <w:r w:rsidR="002672DA">
        <w:t xml:space="preserve"> You need to make </w:t>
      </w:r>
      <w:r w:rsidR="00C462E0">
        <w:t>a program that can make the website incapable of refreshing the page</w:t>
      </w:r>
      <w:r w:rsidR="004C6503">
        <w:t xml:space="preserve"> and the Network Usage is pretty high.</w:t>
      </w:r>
    </w:p>
    <w:p w14:paraId="3E7B890E" w14:textId="77777777" w:rsidR="009D5EA1" w:rsidRDefault="004B2EBF" w:rsidP="00FB6DA1">
      <w:pPr>
        <w:keepNext/>
        <w:jc w:val="center"/>
      </w:pPr>
      <w:r w:rsidRPr="004B2EBF">
        <w:rPr>
          <w:noProof/>
        </w:rPr>
        <w:drawing>
          <wp:inline distT="0" distB="0" distL="0" distR="0" wp14:anchorId="7C175A5D" wp14:editId="073FDFA1">
            <wp:extent cx="5486400" cy="348748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99271" w14:textId="207F12FF" w:rsidR="005359B7" w:rsidRDefault="009D5EA1" w:rsidP="009D5EA1">
      <w:pPr>
        <w:pStyle w:val="Caption"/>
        <w:jc w:val="center"/>
        <w:rPr>
          <w:b/>
          <w:bCs/>
          <w:color w:val="000000" w:themeColor="text1"/>
        </w:rPr>
      </w:pPr>
      <w:r w:rsidRPr="00447061">
        <w:rPr>
          <w:b/>
          <w:bCs/>
          <w:color w:val="000000" w:themeColor="text1"/>
        </w:rPr>
        <w:t xml:space="preserve">Figure </w:t>
      </w:r>
      <w:r w:rsidRPr="00447061">
        <w:rPr>
          <w:b/>
          <w:bCs/>
          <w:color w:val="000000" w:themeColor="text1"/>
        </w:rPr>
        <w:fldChar w:fldCharType="begin"/>
      </w:r>
      <w:r w:rsidRPr="00447061">
        <w:rPr>
          <w:b/>
          <w:bCs/>
          <w:color w:val="000000" w:themeColor="text1"/>
        </w:rPr>
        <w:instrText xml:space="preserve"> SEQ Figure \* ARABIC </w:instrText>
      </w:r>
      <w:r w:rsidRPr="00447061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2</w:t>
      </w:r>
      <w:r w:rsidRPr="00447061">
        <w:rPr>
          <w:b/>
          <w:bCs/>
          <w:color w:val="000000" w:themeColor="text1"/>
        </w:rPr>
        <w:fldChar w:fldCharType="end"/>
      </w:r>
      <w:r w:rsidRPr="00447061">
        <w:rPr>
          <w:b/>
          <w:bCs/>
          <w:color w:val="000000" w:themeColor="text1"/>
        </w:rPr>
        <w:t>. XAMPP Process in Task Manager</w:t>
      </w:r>
      <w:r w:rsidR="00FE4C8A">
        <w:rPr>
          <w:b/>
          <w:bCs/>
          <w:color w:val="000000" w:themeColor="text1"/>
        </w:rPr>
        <w:t xml:space="preserve"> before </w:t>
      </w:r>
      <w:r w:rsidR="005A46CE">
        <w:rPr>
          <w:b/>
          <w:bCs/>
          <w:color w:val="000000" w:themeColor="text1"/>
        </w:rPr>
        <w:t>Slow Loris Attack</w:t>
      </w:r>
    </w:p>
    <w:p w14:paraId="3A18A921" w14:textId="666E4EF5" w:rsidR="00BE0311" w:rsidRDefault="00BE0311" w:rsidP="00CD160A"/>
    <w:p w14:paraId="51D24D19" w14:textId="77777777" w:rsidR="00E14CC2" w:rsidRDefault="00663EEA" w:rsidP="00E344B5">
      <w:pPr>
        <w:keepNext/>
        <w:jc w:val="center"/>
      </w:pPr>
      <w:r w:rsidRPr="00663EEA">
        <w:rPr>
          <w:noProof/>
        </w:rPr>
        <w:drawing>
          <wp:inline distT="0" distB="0" distL="0" distR="0" wp14:anchorId="0952E836" wp14:editId="7077DF60">
            <wp:extent cx="5486400" cy="335560"/>
            <wp:effectExtent l="19050" t="19050" r="1905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7E8F1" w14:textId="2CB1048E" w:rsidR="00BE0311" w:rsidRDefault="00E14CC2" w:rsidP="00E14CC2">
      <w:pPr>
        <w:pStyle w:val="Caption"/>
        <w:jc w:val="center"/>
        <w:rPr>
          <w:b/>
          <w:bCs/>
          <w:color w:val="000000" w:themeColor="text1"/>
        </w:rPr>
      </w:pPr>
      <w:r w:rsidRPr="00B26BA3">
        <w:rPr>
          <w:b/>
          <w:bCs/>
          <w:color w:val="000000" w:themeColor="text1"/>
        </w:rPr>
        <w:t xml:space="preserve">Figure </w:t>
      </w:r>
      <w:r w:rsidRPr="00B26BA3">
        <w:rPr>
          <w:b/>
          <w:bCs/>
          <w:color w:val="000000" w:themeColor="text1"/>
        </w:rPr>
        <w:fldChar w:fldCharType="begin"/>
      </w:r>
      <w:r w:rsidRPr="00B26BA3">
        <w:rPr>
          <w:b/>
          <w:bCs/>
          <w:color w:val="000000" w:themeColor="text1"/>
        </w:rPr>
        <w:instrText xml:space="preserve"> SEQ Figure \* ARABIC </w:instrText>
      </w:r>
      <w:r w:rsidRPr="00B26BA3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3</w:t>
      </w:r>
      <w:r w:rsidRPr="00B26BA3">
        <w:rPr>
          <w:b/>
          <w:bCs/>
          <w:color w:val="000000" w:themeColor="text1"/>
        </w:rPr>
        <w:fldChar w:fldCharType="end"/>
      </w:r>
      <w:r w:rsidRPr="00B26BA3">
        <w:rPr>
          <w:b/>
          <w:bCs/>
          <w:color w:val="000000" w:themeColor="text1"/>
        </w:rPr>
        <w:t>. XAMPP Process in Task Manager after Slow Loris Attack</w:t>
      </w:r>
    </w:p>
    <w:p w14:paraId="0432CDE2" w14:textId="77777777" w:rsidR="00955583" w:rsidRDefault="004B552B" w:rsidP="00955583">
      <w:pPr>
        <w:keepNext/>
        <w:jc w:val="center"/>
      </w:pPr>
      <w:r>
        <w:rPr>
          <w:noProof/>
        </w:rPr>
        <w:drawing>
          <wp:inline distT="0" distB="0" distL="0" distR="0" wp14:anchorId="07588142" wp14:editId="5545B531">
            <wp:extent cx="5485273" cy="2662735"/>
            <wp:effectExtent l="19050" t="19050" r="2032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304"/>
                    <a:stretch/>
                  </pic:blipFill>
                  <pic:spPr bwMode="auto">
                    <a:xfrm>
                      <a:off x="0" y="0"/>
                      <a:ext cx="5486400" cy="26632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EDE2" w14:textId="74893804" w:rsidR="0096334E" w:rsidRDefault="00955583" w:rsidP="0096334E">
      <w:pPr>
        <w:pStyle w:val="Caption"/>
        <w:jc w:val="center"/>
        <w:rPr>
          <w:b/>
          <w:bCs/>
          <w:color w:val="000000" w:themeColor="text1"/>
        </w:rPr>
      </w:pPr>
      <w:r w:rsidRPr="008905F8">
        <w:rPr>
          <w:b/>
          <w:bCs/>
          <w:color w:val="000000" w:themeColor="text1"/>
        </w:rPr>
        <w:t xml:space="preserve">Figure </w:t>
      </w:r>
      <w:r w:rsidRPr="008905F8">
        <w:rPr>
          <w:b/>
          <w:bCs/>
          <w:color w:val="000000" w:themeColor="text1"/>
        </w:rPr>
        <w:fldChar w:fldCharType="begin"/>
      </w:r>
      <w:r w:rsidRPr="008905F8">
        <w:rPr>
          <w:b/>
          <w:bCs/>
          <w:color w:val="000000" w:themeColor="text1"/>
        </w:rPr>
        <w:instrText xml:space="preserve"> SEQ Figure \* ARABIC </w:instrText>
      </w:r>
      <w:r w:rsidRPr="008905F8">
        <w:rPr>
          <w:b/>
          <w:bCs/>
          <w:color w:val="000000" w:themeColor="text1"/>
        </w:rPr>
        <w:fldChar w:fldCharType="separate"/>
      </w:r>
      <w:r w:rsidR="00F20296">
        <w:rPr>
          <w:b/>
          <w:bCs/>
          <w:noProof/>
          <w:color w:val="000000" w:themeColor="text1"/>
        </w:rPr>
        <w:t>4</w:t>
      </w:r>
      <w:r w:rsidRPr="008905F8">
        <w:rPr>
          <w:b/>
          <w:bCs/>
          <w:color w:val="000000" w:themeColor="text1"/>
        </w:rPr>
        <w:fldChar w:fldCharType="end"/>
      </w:r>
      <w:r w:rsidRPr="008905F8">
        <w:rPr>
          <w:b/>
          <w:bCs/>
          <w:color w:val="000000" w:themeColor="text1"/>
        </w:rPr>
        <w:t>. The Website Incapable of Refreshing the Page</w:t>
      </w:r>
    </w:p>
    <w:p w14:paraId="30B8BDCD" w14:textId="72B380C2" w:rsidR="0096334E" w:rsidRDefault="00EA6F84" w:rsidP="007A6F63">
      <w:pPr>
        <w:pStyle w:val="ListParagraph"/>
        <w:numPr>
          <w:ilvl w:val="0"/>
          <w:numId w:val="18"/>
        </w:numPr>
        <w:spacing w:after="240"/>
      </w:pPr>
      <w:r>
        <w:t xml:space="preserve">Make a </w:t>
      </w:r>
      <w:r w:rsidR="000F6575">
        <w:t xml:space="preserve">python program to </w:t>
      </w:r>
      <w:r w:rsidR="00193F93">
        <w:t xml:space="preserve">brute force the directory and file </w:t>
      </w:r>
      <w:r w:rsidR="00E26B86">
        <w:t>inside the web app</w:t>
      </w:r>
      <w:r w:rsidR="00551A14">
        <w:t xml:space="preserve"> based on the </w:t>
      </w:r>
      <w:r w:rsidR="00551A14" w:rsidRPr="00551A14">
        <w:rPr>
          <w:b/>
          <w:bCs/>
        </w:rPr>
        <w:t>HTTP Status Code</w:t>
      </w:r>
      <w:r w:rsidR="00CE2683">
        <w:t>.</w:t>
      </w:r>
    </w:p>
    <w:p w14:paraId="4D1D3D3F" w14:textId="77777777" w:rsidR="00F20296" w:rsidRDefault="008A64C4" w:rsidP="00F20296">
      <w:pPr>
        <w:keepNext/>
        <w:jc w:val="center"/>
      </w:pPr>
      <w:r w:rsidRPr="008A64C4">
        <w:rPr>
          <w:noProof/>
        </w:rPr>
        <w:lastRenderedPageBreak/>
        <w:drawing>
          <wp:inline distT="0" distB="0" distL="0" distR="0" wp14:anchorId="37BBD243" wp14:editId="79B9FFEE">
            <wp:extent cx="5486400" cy="573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9560" w14:textId="39ABD4DA" w:rsidR="008A64C4" w:rsidRPr="00C33B0E" w:rsidRDefault="00F20296" w:rsidP="00F20296">
      <w:pPr>
        <w:pStyle w:val="Caption"/>
        <w:jc w:val="center"/>
        <w:rPr>
          <w:b/>
          <w:bCs/>
          <w:color w:val="000000" w:themeColor="text1"/>
        </w:rPr>
      </w:pPr>
      <w:r w:rsidRPr="00C33B0E">
        <w:rPr>
          <w:b/>
          <w:bCs/>
          <w:color w:val="000000" w:themeColor="text1"/>
        </w:rPr>
        <w:t xml:space="preserve">Figure </w:t>
      </w:r>
      <w:r w:rsidRPr="00C33B0E">
        <w:rPr>
          <w:b/>
          <w:bCs/>
          <w:color w:val="000000" w:themeColor="text1"/>
        </w:rPr>
        <w:fldChar w:fldCharType="begin"/>
      </w:r>
      <w:r w:rsidRPr="00C33B0E">
        <w:rPr>
          <w:b/>
          <w:bCs/>
          <w:color w:val="000000" w:themeColor="text1"/>
        </w:rPr>
        <w:instrText xml:space="preserve"> SEQ Figure \* ARABIC </w:instrText>
      </w:r>
      <w:r w:rsidRPr="00C33B0E">
        <w:rPr>
          <w:b/>
          <w:bCs/>
          <w:color w:val="000000" w:themeColor="text1"/>
        </w:rPr>
        <w:fldChar w:fldCharType="separate"/>
      </w:r>
      <w:r w:rsidRPr="00C33B0E">
        <w:rPr>
          <w:b/>
          <w:bCs/>
          <w:noProof/>
          <w:color w:val="000000" w:themeColor="text1"/>
        </w:rPr>
        <w:t>5</w:t>
      </w:r>
      <w:r w:rsidRPr="00C33B0E">
        <w:rPr>
          <w:b/>
          <w:bCs/>
          <w:color w:val="000000" w:themeColor="text1"/>
        </w:rPr>
        <w:fldChar w:fldCharType="end"/>
      </w:r>
      <w:r w:rsidRPr="00C33B0E">
        <w:rPr>
          <w:b/>
          <w:bCs/>
          <w:color w:val="000000" w:themeColor="text1"/>
        </w:rPr>
        <w:t>. Dirbuster Result</w:t>
      </w:r>
    </w:p>
    <w:sectPr w:rsidR="008A64C4" w:rsidRPr="00C33B0E" w:rsidSect="00DF2179">
      <w:headerReference w:type="default" r:id="rId14"/>
      <w:footerReference w:type="default" r:id="rId15"/>
      <w:headerReference w:type="first" r:id="rId16"/>
      <w:footerReference w:type="first" r:id="rId17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BD79" w14:textId="77777777" w:rsidR="00345A51" w:rsidRDefault="00345A51" w:rsidP="00273E4A">
      <w:r>
        <w:separator/>
      </w:r>
    </w:p>
  </w:endnote>
  <w:endnote w:type="continuationSeparator" w:id="0">
    <w:p w14:paraId="02F3EE5C" w14:textId="77777777" w:rsidR="00345A51" w:rsidRDefault="00345A51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4D0D1" w14:textId="77777777" w:rsidR="00345A51" w:rsidRDefault="00345A51" w:rsidP="00273E4A">
      <w:r>
        <w:separator/>
      </w:r>
    </w:p>
  </w:footnote>
  <w:footnote w:type="continuationSeparator" w:id="0">
    <w:p w14:paraId="543A79FF" w14:textId="77777777" w:rsidR="00345A51" w:rsidRDefault="00345A51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8"/>
      <w:gridCol w:w="4943"/>
    </w:tblGrid>
    <w:tr w:rsidR="005D0782" w14:paraId="0D6E0B6F" w14:textId="77777777" w:rsidTr="005D0782">
      <w:tc>
        <w:tcPr>
          <w:tcW w:w="5220" w:type="dxa"/>
        </w:tcPr>
        <w:p w14:paraId="2923BFF6" w14:textId="38CA4079" w:rsidR="005D0782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876A58">
            <w:rPr>
              <w:b/>
              <w:sz w:val="20"/>
              <w:lang w:val="id-ID"/>
            </w:rPr>
            <w:t>ddmmyy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C74094"/>
    <w:multiLevelType w:val="hybridMultilevel"/>
    <w:tmpl w:val="6EE81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631BF"/>
    <w:multiLevelType w:val="hybridMultilevel"/>
    <w:tmpl w:val="2E528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7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5727DC"/>
    <w:multiLevelType w:val="hybridMultilevel"/>
    <w:tmpl w:val="BFACC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3E4BA3"/>
    <w:multiLevelType w:val="hybridMultilevel"/>
    <w:tmpl w:val="3188B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7"/>
  </w:num>
  <w:num w:numId="5">
    <w:abstractNumId w:val="13"/>
  </w:num>
  <w:num w:numId="6">
    <w:abstractNumId w:val="10"/>
  </w:num>
  <w:num w:numId="7">
    <w:abstractNumId w:val="1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8"/>
  </w:num>
  <w:num w:numId="14">
    <w:abstractNumId w:val="2"/>
  </w:num>
  <w:num w:numId="15">
    <w:abstractNumId w:val="4"/>
  </w:num>
  <w:num w:numId="16">
    <w:abstractNumId w:val="5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10C8D"/>
    <w:rsid w:val="000173A0"/>
    <w:rsid w:val="00020F10"/>
    <w:rsid w:val="00051154"/>
    <w:rsid w:val="000534BF"/>
    <w:rsid w:val="000636E1"/>
    <w:rsid w:val="00072DE7"/>
    <w:rsid w:val="000732DF"/>
    <w:rsid w:val="00083C7A"/>
    <w:rsid w:val="00095F58"/>
    <w:rsid w:val="000A0C90"/>
    <w:rsid w:val="000A23D8"/>
    <w:rsid w:val="000A3F41"/>
    <w:rsid w:val="000B176B"/>
    <w:rsid w:val="000B69D0"/>
    <w:rsid w:val="000C010B"/>
    <w:rsid w:val="000C3015"/>
    <w:rsid w:val="000E3B90"/>
    <w:rsid w:val="000F057A"/>
    <w:rsid w:val="000F1ADF"/>
    <w:rsid w:val="000F1EBF"/>
    <w:rsid w:val="000F3EB6"/>
    <w:rsid w:val="000F6575"/>
    <w:rsid w:val="000F7425"/>
    <w:rsid w:val="000F7CFC"/>
    <w:rsid w:val="000F7FC6"/>
    <w:rsid w:val="00100010"/>
    <w:rsid w:val="00100B5F"/>
    <w:rsid w:val="00101D42"/>
    <w:rsid w:val="00101DE5"/>
    <w:rsid w:val="0010500A"/>
    <w:rsid w:val="00107234"/>
    <w:rsid w:val="001128D4"/>
    <w:rsid w:val="00122A78"/>
    <w:rsid w:val="00122BC2"/>
    <w:rsid w:val="00126822"/>
    <w:rsid w:val="00131DAA"/>
    <w:rsid w:val="001416BE"/>
    <w:rsid w:val="00141B6F"/>
    <w:rsid w:val="001435D0"/>
    <w:rsid w:val="00145C2E"/>
    <w:rsid w:val="00150E94"/>
    <w:rsid w:val="0015105A"/>
    <w:rsid w:val="00151847"/>
    <w:rsid w:val="0015698F"/>
    <w:rsid w:val="00162E2D"/>
    <w:rsid w:val="00165DD2"/>
    <w:rsid w:val="001738F9"/>
    <w:rsid w:val="00183F26"/>
    <w:rsid w:val="00193F93"/>
    <w:rsid w:val="001955A6"/>
    <w:rsid w:val="001A300E"/>
    <w:rsid w:val="001A7F86"/>
    <w:rsid w:val="001B3A2E"/>
    <w:rsid w:val="001B5AF9"/>
    <w:rsid w:val="001B5E12"/>
    <w:rsid w:val="001D4810"/>
    <w:rsid w:val="001D5482"/>
    <w:rsid w:val="001E4042"/>
    <w:rsid w:val="001E637E"/>
    <w:rsid w:val="001E7ABE"/>
    <w:rsid w:val="001F48AB"/>
    <w:rsid w:val="001F64B6"/>
    <w:rsid w:val="0021486F"/>
    <w:rsid w:val="00220EC8"/>
    <w:rsid w:val="00224780"/>
    <w:rsid w:val="00231789"/>
    <w:rsid w:val="00234CD5"/>
    <w:rsid w:val="00235C36"/>
    <w:rsid w:val="002376FA"/>
    <w:rsid w:val="00243149"/>
    <w:rsid w:val="00243E28"/>
    <w:rsid w:val="002672DA"/>
    <w:rsid w:val="00273E4A"/>
    <w:rsid w:val="00281172"/>
    <w:rsid w:val="00281799"/>
    <w:rsid w:val="0028253A"/>
    <w:rsid w:val="002841B3"/>
    <w:rsid w:val="00285EFE"/>
    <w:rsid w:val="002956DC"/>
    <w:rsid w:val="00296DA6"/>
    <w:rsid w:val="002A07C0"/>
    <w:rsid w:val="002A138B"/>
    <w:rsid w:val="002A66E0"/>
    <w:rsid w:val="002B00F2"/>
    <w:rsid w:val="002B7CDD"/>
    <w:rsid w:val="002C1B92"/>
    <w:rsid w:val="002C1CE1"/>
    <w:rsid w:val="002C3AC5"/>
    <w:rsid w:val="002C7FC0"/>
    <w:rsid w:val="002D1472"/>
    <w:rsid w:val="002D4577"/>
    <w:rsid w:val="002D7F31"/>
    <w:rsid w:val="002E2EA5"/>
    <w:rsid w:val="002E3324"/>
    <w:rsid w:val="002E429D"/>
    <w:rsid w:val="002E6E13"/>
    <w:rsid w:val="002F5B22"/>
    <w:rsid w:val="002F637E"/>
    <w:rsid w:val="002F68DA"/>
    <w:rsid w:val="002F7FF4"/>
    <w:rsid w:val="003002A2"/>
    <w:rsid w:val="0030283A"/>
    <w:rsid w:val="00305136"/>
    <w:rsid w:val="003054E4"/>
    <w:rsid w:val="003106A6"/>
    <w:rsid w:val="0031477A"/>
    <w:rsid w:val="00320B36"/>
    <w:rsid w:val="00320C87"/>
    <w:rsid w:val="00321362"/>
    <w:rsid w:val="00323347"/>
    <w:rsid w:val="00332EA8"/>
    <w:rsid w:val="00342C41"/>
    <w:rsid w:val="00342D3E"/>
    <w:rsid w:val="003432E6"/>
    <w:rsid w:val="003439D3"/>
    <w:rsid w:val="00345A51"/>
    <w:rsid w:val="00361201"/>
    <w:rsid w:val="003625B3"/>
    <w:rsid w:val="0036420F"/>
    <w:rsid w:val="0036669F"/>
    <w:rsid w:val="00366844"/>
    <w:rsid w:val="0037553B"/>
    <w:rsid w:val="0038376D"/>
    <w:rsid w:val="00383A66"/>
    <w:rsid w:val="00384C7B"/>
    <w:rsid w:val="00385E1D"/>
    <w:rsid w:val="0038694C"/>
    <w:rsid w:val="00387D06"/>
    <w:rsid w:val="003912E7"/>
    <w:rsid w:val="003952E0"/>
    <w:rsid w:val="003A0304"/>
    <w:rsid w:val="003A1788"/>
    <w:rsid w:val="003A39AD"/>
    <w:rsid w:val="003A617B"/>
    <w:rsid w:val="003B0E09"/>
    <w:rsid w:val="003B1D05"/>
    <w:rsid w:val="003B27CC"/>
    <w:rsid w:val="003B3822"/>
    <w:rsid w:val="003B5516"/>
    <w:rsid w:val="003B5F77"/>
    <w:rsid w:val="003B67B8"/>
    <w:rsid w:val="003C07AD"/>
    <w:rsid w:val="003C0A29"/>
    <w:rsid w:val="003C1CE6"/>
    <w:rsid w:val="003D26A7"/>
    <w:rsid w:val="003D50BE"/>
    <w:rsid w:val="003D7084"/>
    <w:rsid w:val="003E30C1"/>
    <w:rsid w:val="003F2455"/>
    <w:rsid w:val="003F50FC"/>
    <w:rsid w:val="003F6108"/>
    <w:rsid w:val="003F636D"/>
    <w:rsid w:val="003F71D2"/>
    <w:rsid w:val="00402495"/>
    <w:rsid w:val="00406771"/>
    <w:rsid w:val="004074A1"/>
    <w:rsid w:val="0041536A"/>
    <w:rsid w:val="00417D04"/>
    <w:rsid w:val="00420AFF"/>
    <w:rsid w:val="00422134"/>
    <w:rsid w:val="00434FFC"/>
    <w:rsid w:val="00435EE1"/>
    <w:rsid w:val="00443A6D"/>
    <w:rsid w:val="00446550"/>
    <w:rsid w:val="00446D31"/>
    <w:rsid w:val="00447061"/>
    <w:rsid w:val="0045325D"/>
    <w:rsid w:val="004564E4"/>
    <w:rsid w:val="004633AF"/>
    <w:rsid w:val="0046440B"/>
    <w:rsid w:val="00467EA5"/>
    <w:rsid w:val="00470964"/>
    <w:rsid w:val="004716A8"/>
    <w:rsid w:val="00471CB8"/>
    <w:rsid w:val="004817D5"/>
    <w:rsid w:val="00483222"/>
    <w:rsid w:val="00487D9A"/>
    <w:rsid w:val="00494E4C"/>
    <w:rsid w:val="004A05C6"/>
    <w:rsid w:val="004A367D"/>
    <w:rsid w:val="004A4419"/>
    <w:rsid w:val="004A6F1F"/>
    <w:rsid w:val="004B2EBF"/>
    <w:rsid w:val="004B2ECC"/>
    <w:rsid w:val="004B47B5"/>
    <w:rsid w:val="004B552B"/>
    <w:rsid w:val="004B6AFE"/>
    <w:rsid w:val="004C0F0C"/>
    <w:rsid w:val="004C2FD3"/>
    <w:rsid w:val="004C60F5"/>
    <w:rsid w:val="004C6503"/>
    <w:rsid w:val="004D176C"/>
    <w:rsid w:val="004E2FBB"/>
    <w:rsid w:val="004E7352"/>
    <w:rsid w:val="0050479E"/>
    <w:rsid w:val="0051041A"/>
    <w:rsid w:val="005112BD"/>
    <w:rsid w:val="00520E03"/>
    <w:rsid w:val="005314B7"/>
    <w:rsid w:val="005359B7"/>
    <w:rsid w:val="00535DA7"/>
    <w:rsid w:val="00543FFF"/>
    <w:rsid w:val="005447D7"/>
    <w:rsid w:val="0055069C"/>
    <w:rsid w:val="00550A34"/>
    <w:rsid w:val="00550B32"/>
    <w:rsid w:val="00550F3B"/>
    <w:rsid w:val="00551A14"/>
    <w:rsid w:val="00554019"/>
    <w:rsid w:val="0055410B"/>
    <w:rsid w:val="00556E41"/>
    <w:rsid w:val="00562102"/>
    <w:rsid w:val="0056369F"/>
    <w:rsid w:val="00571B72"/>
    <w:rsid w:val="00572179"/>
    <w:rsid w:val="00572E43"/>
    <w:rsid w:val="005742B4"/>
    <w:rsid w:val="00582417"/>
    <w:rsid w:val="00582E4C"/>
    <w:rsid w:val="00584919"/>
    <w:rsid w:val="00587B0A"/>
    <w:rsid w:val="00596A4B"/>
    <w:rsid w:val="00597D1F"/>
    <w:rsid w:val="005A072D"/>
    <w:rsid w:val="005A32DD"/>
    <w:rsid w:val="005A46CE"/>
    <w:rsid w:val="005B07D4"/>
    <w:rsid w:val="005B0910"/>
    <w:rsid w:val="005B3392"/>
    <w:rsid w:val="005B3E9D"/>
    <w:rsid w:val="005B66A9"/>
    <w:rsid w:val="005C156C"/>
    <w:rsid w:val="005C19B6"/>
    <w:rsid w:val="005D0782"/>
    <w:rsid w:val="005E1081"/>
    <w:rsid w:val="005E1464"/>
    <w:rsid w:val="005F34FE"/>
    <w:rsid w:val="005F47E6"/>
    <w:rsid w:val="005F62BF"/>
    <w:rsid w:val="005F794B"/>
    <w:rsid w:val="0060201C"/>
    <w:rsid w:val="0060486C"/>
    <w:rsid w:val="00607EBE"/>
    <w:rsid w:val="00624056"/>
    <w:rsid w:val="00635EE5"/>
    <w:rsid w:val="00643F75"/>
    <w:rsid w:val="00663EEA"/>
    <w:rsid w:val="00664137"/>
    <w:rsid w:val="0067443D"/>
    <w:rsid w:val="00674C20"/>
    <w:rsid w:val="00691F39"/>
    <w:rsid w:val="00696269"/>
    <w:rsid w:val="006A0051"/>
    <w:rsid w:val="006C7C01"/>
    <w:rsid w:val="006D36BC"/>
    <w:rsid w:val="006E2050"/>
    <w:rsid w:val="006E5435"/>
    <w:rsid w:val="006F4D80"/>
    <w:rsid w:val="00701ECA"/>
    <w:rsid w:val="007035B3"/>
    <w:rsid w:val="00720962"/>
    <w:rsid w:val="0072245D"/>
    <w:rsid w:val="00737595"/>
    <w:rsid w:val="007472EB"/>
    <w:rsid w:val="00761501"/>
    <w:rsid w:val="007656FC"/>
    <w:rsid w:val="00776FAE"/>
    <w:rsid w:val="00787247"/>
    <w:rsid w:val="007909BE"/>
    <w:rsid w:val="007955AD"/>
    <w:rsid w:val="007A6F63"/>
    <w:rsid w:val="007B51AE"/>
    <w:rsid w:val="007B5A6A"/>
    <w:rsid w:val="007B6A85"/>
    <w:rsid w:val="007C1C37"/>
    <w:rsid w:val="007D7CCD"/>
    <w:rsid w:val="007E0EE7"/>
    <w:rsid w:val="00810737"/>
    <w:rsid w:val="00811C48"/>
    <w:rsid w:val="00812EF8"/>
    <w:rsid w:val="00815DB3"/>
    <w:rsid w:val="008160B1"/>
    <w:rsid w:val="0083459F"/>
    <w:rsid w:val="0083780E"/>
    <w:rsid w:val="008446B4"/>
    <w:rsid w:val="0084665A"/>
    <w:rsid w:val="0084708D"/>
    <w:rsid w:val="00851976"/>
    <w:rsid w:val="00857A77"/>
    <w:rsid w:val="008674E6"/>
    <w:rsid w:val="00876001"/>
    <w:rsid w:val="00876A58"/>
    <w:rsid w:val="00876D56"/>
    <w:rsid w:val="008811A7"/>
    <w:rsid w:val="008905F8"/>
    <w:rsid w:val="008939EF"/>
    <w:rsid w:val="00894072"/>
    <w:rsid w:val="00895B8D"/>
    <w:rsid w:val="008974DE"/>
    <w:rsid w:val="008A64C4"/>
    <w:rsid w:val="008B08C6"/>
    <w:rsid w:val="008B212E"/>
    <w:rsid w:val="008B5823"/>
    <w:rsid w:val="008B7541"/>
    <w:rsid w:val="008C1A4A"/>
    <w:rsid w:val="008D1B94"/>
    <w:rsid w:val="008D411F"/>
    <w:rsid w:val="008D4C9E"/>
    <w:rsid w:val="008D751E"/>
    <w:rsid w:val="008E4E47"/>
    <w:rsid w:val="008F7084"/>
    <w:rsid w:val="008F740C"/>
    <w:rsid w:val="009010C1"/>
    <w:rsid w:val="00901A30"/>
    <w:rsid w:val="00901B33"/>
    <w:rsid w:val="00902A85"/>
    <w:rsid w:val="0090372F"/>
    <w:rsid w:val="0092281B"/>
    <w:rsid w:val="009303CA"/>
    <w:rsid w:val="00931F49"/>
    <w:rsid w:val="00932241"/>
    <w:rsid w:val="00932B6E"/>
    <w:rsid w:val="00933EC5"/>
    <w:rsid w:val="0093677F"/>
    <w:rsid w:val="00937B93"/>
    <w:rsid w:val="00944ADA"/>
    <w:rsid w:val="00945641"/>
    <w:rsid w:val="009542F2"/>
    <w:rsid w:val="00955016"/>
    <w:rsid w:val="00955583"/>
    <w:rsid w:val="0095679C"/>
    <w:rsid w:val="009568C5"/>
    <w:rsid w:val="009603DD"/>
    <w:rsid w:val="00961A2D"/>
    <w:rsid w:val="00962C54"/>
    <w:rsid w:val="0096334E"/>
    <w:rsid w:val="0097243E"/>
    <w:rsid w:val="00973849"/>
    <w:rsid w:val="009751A7"/>
    <w:rsid w:val="009832E4"/>
    <w:rsid w:val="009848CF"/>
    <w:rsid w:val="009A2464"/>
    <w:rsid w:val="009A3737"/>
    <w:rsid w:val="009B1C2C"/>
    <w:rsid w:val="009C0552"/>
    <w:rsid w:val="009C7801"/>
    <w:rsid w:val="009D5EA1"/>
    <w:rsid w:val="009E29D9"/>
    <w:rsid w:val="009E5BA8"/>
    <w:rsid w:val="009E5EF8"/>
    <w:rsid w:val="009F2AF6"/>
    <w:rsid w:val="009F7079"/>
    <w:rsid w:val="00A029FA"/>
    <w:rsid w:val="00A034E4"/>
    <w:rsid w:val="00A1473C"/>
    <w:rsid w:val="00A2267E"/>
    <w:rsid w:val="00A32343"/>
    <w:rsid w:val="00A46082"/>
    <w:rsid w:val="00A50AF3"/>
    <w:rsid w:val="00A52AB7"/>
    <w:rsid w:val="00A53D38"/>
    <w:rsid w:val="00A546A9"/>
    <w:rsid w:val="00A552D5"/>
    <w:rsid w:val="00A67CD4"/>
    <w:rsid w:val="00A72236"/>
    <w:rsid w:val="00A72C23"/>
    <w:rsid w:val="00A7462A"/>
    <w:rsid w:val="00A77F7E"/>
    <w:rsid w:val="00A92AB8"/>
    <w:rsid w:val="00A933D3"/>
    <w:rsid w:val="00AA0B7B"/>
    <w:rsid w:val="00AA1407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0A38"/>
    <w:rsid w:val="00AF264E"/>
    <w:rsid w:val="00AF338E"/>
    <w:rsid w:val="00AF5809"/>
    <w:rsid w:val="00B01FC1"/>
    <w:rsid w:val="00B03FA1"/>
    <w:rsid w:val="00B04C4C"/>
    <w:rsid w:val="00B06888"/>
    <w:rsid w:val="00B1178A"/>
    <w:rsid w:val="00B1667D"/>
    <w:rsid w:val="00B16C54"/>
    <w:rsid w:val="00B17AD5"/>
    <w:rsid w:val="00B212C7"/>
    <w:rsid w:val="00B25A20"/>
    <w:rsid w:val="00B26BA3"/>
    <w:rsid w:val="00B274B8"/>
    <w:rsid w:val="00B32036"/>
    <w:rsid w:val="00B440FB"/>
    <w:rsid w:val="00B44A3E"/>
    <w:rsid w:val="00B4674F"/>
    <w:rsid w:val="00B517FB"/>
    <w:rsid w:val="00B62FF8"/>
    <w:rsid w:val="00B67595"/>
    <w:rsid w:val="00B7140C"/>
    <w:rsid w:val="00B71EF6"/>
    <w:rsid w:val="00B81979"/>
    <w:rsid w:val="00B92D59"/>
    <w:rsid w:val="00B948DA"/>
    <w:rsid w:val="00B9609E"/>
    <w:rsid w:val="00BA5685"/>
    <w:rsid w:val="00BA699A"/>
    <w:rsid w:val="00BC049B"/>
    <w:rsid w:val="00BC6DE8"/>
    <w:rsid w:val="00BE0311"/>
    <w:rsid w:val="00BE0705"/>
    <w:rsid w:val="00BE1540"/>
    <w:rsid w:val="00BE1F7B"/>
    <w:rsid w:val="00BE3C3C"/>
    <w:rsid w:val="00BF2997"/>
    <w:rsid w:val="00BF53A7"/>
    <w:rsid w:val="00BF7C45"/>
    <w:rsid w:val="00C03050"/>
    <w:rsid w:val="00C25F66"/>
    <w:rsid w:val="00C27B08"/>
    <w:rsid w:val="00C33B0E"/>
    <w:rsid w:val="00C36C63"/>
    <w:rsid w:val="00C44051"/>
    <w:rsid w:val="00C462E0"/>
    <w:rsid w:val="00C525FC"/>
    <w:rsid w:val="00C52F02"/>
    <w:rsid w:val="00C56C03"/>
    <w:rsid w:val="00C57A8A"/>
    <w:rsid w:val="00C57FE8"/>
    <w:rsid w:val="00C6549A"/>
    <w:rsid w:val="00C71611"/>
    <w:rsid w:val="00C71BC3"/>
    <w:rsid w:val="00C7534E"/>
    <w:rsid w:val="00C77038"/>
    <w:rsid w:val="00C8139F"/>
    <w:rsid w:val="00C82D4B"/>
    <w:rsid w:val="00C8483C"/>
    <w:rsid w:val="00C915BF"/>
    <w:rsid w:val="00CA208D"/>
    <w:rsid w:val="00CA424F"/>
    <w:rsid w:val="00CB3B33"/>
    <w:rsid w:val="00CB607E"/>
    <w:rsid w:val="00CB736B"/>
    <w:rsid w:val="00CD160A"/>
    <w:rsid w:val="00CD3EF0"/>
    <w:rsid w:val="00CD64BC"/>
    <w:rsid w:val="00CE2683"/>
    <w:rsid w:val="00CF11B0"/>
    <w:rsid w:val="00D11CBE"/>
    <w:rsid w:val="00D22C95"/>
    <w:rsid w:val="00D30822"/>
    <w:rsid w:val="00D3685C"/>
    <w:rsid w:val="00D37E0D"/>
    <w:rsid w:val="00D47C75"/>
    <w:rsid w:val="00D5120F"/>
    <w:rsid w:val="00D60A6D"/>
    <w:rsid w:val="00D67DFC"/>
    <w:rsid w:val="00D72A0F"/>
    <w:rsid w:val="00D740AB"/>
    <w:rsid w:val="00D85191"/>
    <w:rsid w:val="00D91703"/>
    <w:rsid w:val="00D95848"/>
    <w:rsid w:val="00D96063"/>
    <w:rsid w:val="00DA0991"/>
    <w:rsid w:val="00DA4A85"/>
    <w:rsid w:val="00DB0A75"/>
    <w:rsid w:val="00DC4B9D"/>
    <w:rsid w:val="00DC700A"/>
    <w:rsid w:val="00DD32F8"/>
    <w:rsid w:val="00DE2FA6"/>
    <w:rsid w:val="00DE6A0A"/>
    <w:rsid w:val="00DF2179"/>
    <w:rsid w:val="00DF224B"/>
    <w:rsid w:val="00DF718C"/>
    <w:rsid w:val="00E00E73"/>
    <w:rsid w:val="00E0375C"/>
    <w:rsid w:val="00E03DA9"/>
    <w:rsid w:val="00E047D9"/>
    <w:rsid w:val="00E072B4"/>
    <w:rsid w:val="00E14CC2"/>
    <w:rsid w:val="00E16E5F"/>
    <w:rsid w:val="00E17F55"/>
    <w:rsid w:val="00E26B86"/>
    <w:rsid w:val="00E26D6F"/>
    <w:rsid w:val="00E32172"/>
    <w:rsid w:val="00E335DA"/>
    <w:rsid w:val="00E344B5"/>
    <w:rsid w:val="00E34712"/>
    <w:rsid w:val="00E36B77"/>
    <w:rsid w:val="00E36EA8"/>
    <w:rsid w:val="00E37114"/>
    <w:rsid w:val="00E47A5C"/>
    <w:rsid w:val="00E502A7"/>
    <w:rsid w:val="00E508D2"/>
    <w:rsid w:val="00E5784A"/>
    <w:rsid w:val="00E616AD"/>
    <w:rsid w:val="00E642BF"/>
    <w:rsid w:val="00E660C4"/>
    <w:rsid w:val="00E758C3"/>
    <w:rsid w:val="00E8297B"/>
    <w:rsid w:val="00E83F0C"/>
    <w:rsid w:val="00E92911"/>
    <w:rsid w:val="00EA6F84"/>
    <w:rsid w:val="00EA7AA3"/>
    <w:rsid w:val="00EB2972"/>
    <w:rsid w:val="00EB5190"/>
    <w:rsid w:val="00EB7CD4"/>
    <w:rsid w:val="00EC09D6"/>
    <w:rsid w:val="00EC41A7"/>
    <w:rsid w:val="00ED10B2"/>
    <w:rsid w:val="00ED4C3C"/>
    <w:rsid w:val="00ED5890"/>
    <w:rsid w:val="00EF17AC"/>
    <w:rsid w:val="00EF6596"/>
    <w:rsid w:val="00EF7B96"/>
    <w:rsid w:val="00F058A3"/>
    <w:rsid w:val="00F10D58"/>
    <w:rsid w:val="00F20296"/>
    <w:rsid w:val="00F203B7"/>
    <w:rsid w:val="00F22A92"/>
    <w:rsid w:val="00F2595B"/>
    <w:rsid w:val="00F32E0B"/>
    <w:rsid w:val="00F34455"/>
    <w:rsid w:val="00F36E33"/>
    <w:rsid w:val="00F44033"/>
    <w:rsid w:val="00F4554D"/>
    <w:rsid w:val="00F465D8"/>
    <w:rsid w:val="00F53807"/>
    <w:rsid w:val="00F55468"/>
    <w:rsid w:val="00F6506E"/>
    <w:rsid w:val="00F712CE"/>
    <w:rsid w:val="00F80742"/>
    <w:rsid w:val="00F92377"/>
    <w:rsid w:val="00F92E8B"/>
    <w:rsid w:val="00F955DA"/>
    <w:rsid w:val="00F97803"/>
    <w:rsid w:val="00FA01EE"/>
    <w:rsid w:val="00FA41A2"/>
    <w:rsid w:val="00FB6DA1"/>
    <w:rsid w:val="00FC245F"/>
    <w:rsid w:val="00FC5250"/>
    <w:rsid w:val="00FD5F75"/>
    <w:rsid w:val="00FE4C8A"/>
    <w:rsid w:val="00FE5393"/>
    <w:rsid w:val="00FF3E04"/>
    <w:rsid w:val="00FF4F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297B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776</TotalTime>
  <Pages>4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Wahyu</cp:lastModifiedBy>
  <cp:revision>414</cp:revision>
  <dcterms:created xsi:type="dcterms:W3CDTF">2017-10-20T05:51:00Z</dcterms:created>
  <dcterms:modified xsi:type="dcterms:W3CDTF">2021-05-07T09:34:00Z</dcterms:modified>
</cp:coreProperties>
</file>